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17"/>
        <w:tblW w:w="5019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96"/>
      </w:tblGrid>
      <w:tr w:rsidR="00D07D26" w:rsidRPr="00CF1A49" w:rsidTr="00B618BB">
        <w:trPr>
          <w:trHeight w:hRule="exact" w:val="2520"/>
        </w:trPr>
        <w:tc>
          <w:tcPr>
            <w:tcW w:w="9396" w:type="dxa"/>
            <w:tcMar>
              <w:top w:w="0" w:type="dxa"/>
              <w:bottom w:w="0" w:type="dxa"/>
            </w:tcMar>
          </w:tcPr>
          <w:p w:rsidR="00D07D26" w:rsidRPr="009C72B6" w:rsidRDefault="00D07D26" w:rsidP="00D07D26">
            <w:pPr>
              <w:pStyle w:val="Title"/>
              <w:jc w:val="left"/>
              <w:rPr>
                <w:sz w:val="40"/>
                <w:szCs w:val="40"/>
              </w:rPr>
            </w:pPr>
            <w:r w:rsidRPr="009C72B6">
              <w:rPr>
                <w:sz w:val="40"/>
                <w:szCs w:val="40"/>
              </w:rPr>
              <w:t xml:space="preserve">Marcelino </w:t>
            </w:r>
            <w:r w:rsidRPr="00E81256">
              <w:rPr>
                <w:rStyle w:val="IntenseEmphasis"/>
                <w:b w:val="0"/>
                <w:bCs/>
                <w:color w:val="595959" w:themeColor="text1" w:themeTint="A6"/>
                <w:sz w:val="40"/>
                <w:szCs w:val="40"/>
              </w:rPr>
              <w:t>Atallah</w:t>
            </w:r>
          </w:p>
          <w:p w:rsidR="00D07D26" w:rsidRDefault="00D07D26" w:rsidP="00D07D26">
            <w:pPr>
              <w:pStyle w:val="ContactInfo"/>
              <w:jc w:val="left"/>
              <w:rPr>
                <w:b/>
                <w:bCs/>
                <w:color w:val="0070C0"/>
              </w:rPr>
            </w:pPr>
          </w:p>
          <w:p w:rsidR="00D07D26" w:rsidRDefault="00D07D26" w:rsidP="00D07D26">
            <w:pPr>
              <w:pStyle w:val="ContactInfo"/>
              <w:jc w:val="left"/>
              <w:rPr>
                <w:color w:val="0070C0"/>
              </w:rPr>
            </w:pPr>
            <w:r w:rsidRPr="00D07D26">
              <w:rPr>
                <w:b/>
                <w:bCs/>
                <w:color w:val="0070C0"/>
              </w:rPr>
              <w:t>Permanent address:</w:t>
            </w:r>
          </w:p>
          <w:p w:rsidR="00D07D26" w:rsidRPr="00D07D26" w:rsidRDefault="00D07D26" w:rsidP="00D07D26">
            <w:pPr>
              <w:pStyle w:val="ListParagraph"/>
              <w:numPr>
                <w:ilvl w:val="0"/>
                <w:numId w:val="17"/>
              </w:numPr>
            </w:pPr>
            <w:r w:rsidRPr="00D07D26">
              <w:t>Zouk Mosbeh , Lebanon</w:t>
            </w:r>
          </w:p>
          <w:p w:rsidR="00D07D26" w:rsidRPr="00D07D26" w:rsidRDefault="00D07D26" w:rsidP="00D07D26">
            <w:pPr>
              <w:pStyle w:val="ContactInfoEmphasis"/>
              <w:jc w:val="left"/>
              <w:rPr>
                <w:b w:val="0"/>
                <w:bCs/>
                <w:color w:val="0070C0"/>
              </w:rPr>
            </w:pPr>
            <w:r w:rsidRPr="00D07D26">
              <w:rPr>
                <w:color w:val="0070C0"/>
              </w:rPr>
              <w:t>Contact information</w:t>
            </w:r>
            <w:r w:rsidRPr="00D07D26">
              <w:rPr>
                <w:b w:val="0"/>
                <w:bCs/>
                <w:color w:val="0070C0"/>
              </w:rPr>
              <w:t>:</w:t>
            </w:r>
          </w:p>
          <w:p w:rsidR="00D07D26" w:rsidRPr="00D07D26" w:rsidRDefault="00D07D26" w:rsidP="00D07D26">
            <w:pPr>
              <w:pStyle w:val="ListParagraph"/>
              <w:numPr>
                <w:ilvl w:val="0"/>
                <w:numId w:val="15"/>
              </w:numPr>
            </w:pPr>
            <w:r w:rsidRPr="00D07D26">
              <w:t>marcelino_atallah@hotmail.com</w:t>
            </w:r>
          </w:p>
          <w:p w:rsidR="00D07D26" w:rsidRPr="00D07D26" w:rsidRDefault="00D07D26" w:rsidP="00D07D26">
            <w:pPr>
              <w:pStyle w:val="ListParagraph"/>
              <w:numPr>
                <w:ilvl w:val="0"/>
                <w:numId w:val="15"/>
              </w:numPr>
            </w:pPr>
            <w:r w:rsidRPr="00D07D26">
              <w:t>linkedin.com/in/marcelino-atallah-68ba12182/</w:t>
            </w:r>
          </w:p>
          <w:p w:rsidR="00D07D26" w:rsidRPr="00D07D26" w:rsidRDefault="00D07D26" w:rsidP="00D07D26">
            <w:pPr>
              <w:pStyle w:val="ListParagraph"/>
              <w:numPr>
                <w:ilvl w:val="0"/>
                <w:numId w:val="15"/>
              </w:numPr>
            </w:pPr>
            <w:r>
              <w:t>+961 70 86 94 57</w:t>
            </w:r>
          </w:p>
        </w:tc>
      </w:tr>
      <w:tr w:rsidR="00D07D26" w:rsidRPr="00CF1A49" w:rsidTr="00D07D26">
        <w:trPr>
          <w:trHeight w:val="892"/>
        </w:trPr>
        <w:tc>
          <w:tcPr>
            <w:tcW w:w="9396" w:type="dxa"/>
            <w:tcMar>
              <w:top w:w="432" w:type="dxa"/>
            </w:tcMar>
          </w:tcPr>
          <w:p w:rsidR="00D07D26" w:rsidRPr="00D07D26" w:rsidRDefault="00E81256" w:rsidP="00D07D26">
            <w:pPr>
              <w:spacing w:after="21" w:line="256" w:lineRule="auto"/>
              <w:rPr>
                <w:color w:val="0070C0"/>
              </w:rPr>
            </w:pPr>
            <w:r>
              <w:rPr>
                <w:b/>
                <w:color w:val="0070C0"/>
                <w:sz w:val="26"/>
              </w:rPr>
              <w:t>CAREER OBJECTIVE</w:t>
            </w:r>
          </w:p>
          <w:p w:rsidR="00D07D26" w:rsidRPr="00CF1A49" w:rsidRDefault="00D07D26" w:rsidP="00D07D26">
            <w:r>
              <w:t>Secure a challenging position in a reputable organization while expanding my learning experiences, knowledge amount and skills value.</w:t>
            </w:r>
          </w:p>
        </w:tc>
      </w:tr>
    </w:tbl>
    <w:p w:rsidR="004E01EB" w:rsidRPr="00CF1A49" w:rsidRDefault="00B030F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6B1B62FE86E441F901D423C46E6139D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C62F0F">
        <w:tc>
          <w:tcPr>
            <w:tcW w:w="9290" w:type="dxa"/>
          </w:tcPr>
          <w:p w:rsidR="001D0BF1" w:rsidRPr="00CF1A49" w:rsidRDefault="002C44E6" w:rsidP="00FB53BA">
            <w:pPr>
              <w:pStyle w:val="Heading3"/>
              <w:outlineLvl w:val="2"/>
            </w:pPr>
            <w:r>
              <w:t xml:space="preserve">03 </w:t>
            </w:r>
            <w:r w:rsidR="00FB53BA">
              <w:t>february</w:t>
            </w:r>
            <w:r w:rsidR="00AA6351">
              <w:t xml:space="preserve"> </w:t>
            </w:r>
            <w:r>
              <w:t>2020 – PRESENT</w:t>
            </w:r>
          </w:p>
          <w:p w:rsidR="002C44E6" w:rsidRDefault="00932656" w:rsidP="00D34922">
            <w:pPr>
              <w:pStyle w:val="Heading2"/>
              <w:outlineLvl w:val="1"/>
              <w:rPr>
                <w:rStyle w:val="SubtleReference"/>
              </w:rPr>
            </w:pPr>
            <w:r>
              <w:rPr>
                <w:color w:val="0070C0"/>
              </w:rPr>
              <w:t>Intermediate</w:t>
            </w:r>
            <w:bookmarkStart w:id="0" w:name="_GoBack"/>
            <w:bookmarkEnd w:id="0"/>
            <w:r w:rsidR="00D34922">
              <w:rPr>
                <w:color w:val="0070C0"/>
              </w:rPr>
              <w:t xml:space="preserve"> </w:t>
            </w:r>
            <w:r w:rsidR="00AA6351" w:rsidRPr="00AA6351">
              <w:rPr>
                <w:color w:val="0070C0"/>
              </w:rPr>
              <w:t>sOFTWARE dEVELOPER</w:t>
            </w:r>
            <w:r w:rsidR="002C44E6" w:rsidRPr="00CF1A49">
              <w:t xml:space="preserve">, </w:t>
            </w:r>
            <w:r w:rsidR="00776033">
              <w:rPr>
                <w:rStyle w:val="SubtleReference"/>
              </w:rPr>
              <w:t>vALOOREs</w:t>
            </w:r>
            <w:r w:rsidR="00AA6351">
              <w:rPr>
                <w:rStyle w:val="SubtleReference"/>
              </w:rPr>
              <w:t>,</w:t>
            </w:r>
            <w:r w:rsidR="00776033">
              <w:rPr>
                <w:rStyle w:val="SubtleReference"/>
              </w:rPr>
              <w:t xml:space="preserve"> JDEIDEH</w:t>
            </w:r>
            <w:r w:rsidR="00AA6351">
              <w:rPr>
                <w:rStyle w:val="SubtleReference"/>
              </w:rPr>
              <w:t xml:space="preserve"> LEBANON</w:t>
            </w:r>
          </w:p>
          <w:p w:rsidR="00D34922" w:rsidRDefault="00D34922" w:rsidP="00D34922">
            <w:pPr>
              <w:pStyle w:val="Heading2"/>
              <w:outlineLvl w:val="1"/>
            </w:pPr>
          </w:p>
          <w:p w:rsidR="00D34922" w:rsidRPr="008631D8" w:rsidRDefault="00D34922" w:rsidP="00D34922">
            <w:pPr>
              <w:pStyle w:val="ListParagraph"/>
              <w:numPr>
                <w:ilvl w:val="0"/>
                <w:numId w:val="17"/>
              </w:numPr>
              <w:rPr>
                <w:b/>
                <w:bCs/>
              </w:rPr>
            </w:pPr>
            <w:r>
              <w:t xml:space="preserve"> </w:t>
            </w:r>
            <w:r w:rsidRPr="008631D8">
              <w:rPr>
                <w:b/>
                <w:bCs/>
              </w:rPr>
              <w:t xml:space="preserve">Web Applications: </w:t>
            </w:r>
          </w:p>
          <w:p w:rsidR="00D34922" w:rsidRDefault="00D34922" w:rsidP="008631D8">
            <w:pPr>
              <w:pStyle w:val="ListParagraph"/>
              <w:numPr>
                <w:ilvl w:val="1"/>
                <w:numId w:val="17"/>
              </w:numPr>
            </w:pPr>
            <w:r>
              <w:t xml:space="preserve">Maintenance </w:t>
            </w:r>
          </w:p>
          <w:p w:rsidR="00D34922" w:rsidRDefault="00D34922" w:rsidP="00D34922">
            <w:pPr>
              <w:pStyle w:val="ListParagraph"/>
              <w:numPr>
                <w:ilvl w:val="1"/>
                <w:numId w:val="17"/>
              </w:numPr>
            </w:pPr>
            <w:r>
              <w:t>Applying new client requests</w:t>
            </w:r>
          </w:p>
          <w:p w:rsidR="00D34922" w:rsidRDefault="00D34922" w:rsidP="00D34922">
            <w:pPr>
              <w:pStyle w:val="ListParagraph"/>
              <w:numPr>
                <w:ilvl w:val="1"/>
                <w:numId w:val="17"/>
              </w:numPr>
            </w:pPr>
            <w:r>
              <w:t>Generating reports</w:t>
            </w:r>
          </w:p>
          <w:p w:rsidR="00B82C06" w:rsidRPr="008631D8" w:rsidRDefault="00A02E62" w:rsidP="00A02E62">
            <w:pPr>
              <w:pStyle w:val="ListParagraph"/>
              <w:numPr>
                <w:ilvl w:val="0"/>
                <w:numId w:val="17"/>
              </w:numPr>
              <w:rPr>
                <w:b/>
                <w:bCs/>
              </w:rPr>
            </w:pPr>
            <w:r w:rsidRPr="008631D8">
              <w:rPr>
                <w:b/>
                <w:bCs/>
              </w:rPr>
              <w:t>Project Management</w:t>
            </w:r>
            <w:r w:rsidR="00D34922" w:rsidRPr="008631D8">
              <w:rPr>
                <w:b/>
                <w:bCs/>
              </w:rPr>
              <w:t>:</w:t>
            </w:r>
          </w:p>
          <w:p w:rsidR="00B82C06" w:rsidRDefault="00D34922" w:rsidP="00D34922">
            <w:pPr>
              <w:pStyle w:val="ListParagraph"/>
              <w:numPr>
                <w:ilvl w:val="1"/>
                <w:numId w:val="17"/>
              </w:numPr>
            </w:pPr>
            <w:r>
              <w:t>Project Analysis</w:t>
            </w:r>
          </w:p>
          <w:p w:rsidR="00B82C06" w:rsidRDefault="00B82C06" w:rsidP="00D34922">
            <w:pPr>
              <w:pStyle w:val="ListParagraph"/>
              <w:numPr>
                <w:ilvl w:val="1"/>
                <w:numId w:val="17"/>
              </w:numPr>
            </w:pPr>
            <w:r>
              <w:t>Data Modeling</w:t>
            </w:r>
          </w:p>
          <w:p w:rsidR="008631D8" w:rsidRDefault="008631D8" w:rsidP="008631D8">
            <w:pPr>
              <w:pStyle w:val="ListParagraph"/>
              <w:numPr>
                <w:ilvl w:val="1"/>
                <w:numId w:val="17"/>
              </w:numPr>
            </w:pPr>
            <w:r>
              <w:t>Researching and developing with the DB Team a new database that will be used (Cassandra)</w:t>
            </w:r>
          </w:p>
          <w:p w:rsidR="008631D8" w:rsidRDefault="008631D8" w:rsidP="008631D8">
            <w:pPr>
              <w:pStyle w:val="ListParagraph"/>
              <w:numPr>
                <w:ilvl w:val="1"/>
                <w:numId w:val="17"/>
              </w:numPr>
            </w:pPr>
            <w:r>
              <w:t>Manage team members</w:t>
            </w:r>
          </w:p>
          <w:p w:rsidR="00D34922" w:rsidRDefault="008631D8" w:rsidP="008631D8">
            <w:pPr>
              <w:pStyle w:val="ListParagraph"/>
              <w:numPr>
                <w:ilvl w:val="0"/>
                <w:numId w:val="17"/>
              </w:numPr>
            </w:pPr>
            <w:r>
              <w:t>Applications are d</w:t>
            </w:r>
            <w:r w:rsidR="00D34922">
              <w:t>eveloped using JSP, Java / Struts /myBatis, Html/Css/JS/JQuery</w:t>
            </w:r>
          </w:p>
          <w:p w:rsidR="00A02E62" w:rsidRDefault="00A02E62" w:rsidP="00FB53BA">
            <w:pPr>
              <w:pStyle w:val="ListParagraph"/>
              <w:numPr>
                <w:ilvl w:val="0"/>
                <w:numId w:val="17"/>
              </w:numPr>
            </w:pPr>
            <w:r>
              <w:t xml:space="preserve">Develop an application from </w:t>
            </w:r>
            <w:r w:rsidRPr="008631D8">
              <w:rPr>
                <w:b/>
                <w:bCs/>
              </w:rPr>
              <w:t>scratch</w:t>
            </w:r>
            <w:r>
              <w:t xml:space="preserve"> using </w:t>
            </w:r>
            <w:r w:rsidRPr="008631D8">
              <w:rPr>
                <w:b/>
                <w:bCs/>
              </w:rPr>
              <w:t>Angular</w:t>
            </w:r>
            <w:r>
              <w:t xml:space="preserve"> </w:t>
            </w:r>
            <w:r w:rsidR="008631D8">
              <w:t>framework, Spring boot</w:t>
            </w:r>
            <w:r w:rsidR="00FB53BA">
              <w:t xml:space="preserve">, and </w:t>
            </w:r>
            <w:r w:rsidR="008631D8">
              <w:t>Hibernate to map the Oracle Database</w:t>
            </w:r>
          </w:p>
          <w:p w:rsidR="00A02E62" w:rsidRDefault="00D34922" w:rsidP="00D34922">
            <w:pPr>
              <w:pStyle w:val="ListParagraph"/>
              <w:numPr>
                <w:ilvl w:val="0"/>
                <w:numId w:val="17"/>
              </w:numPr>
            </w:pPr>
            <w:r>
              <w:t>Train new employees</w:t>
            </w:r>
          </w:p>
          <w:p w:rsidR="00A02E62" w:rsidRPr="00CF1A49" w:rsidRDefault="00A02E62" w:rsidP="00A02E62">
            <w:pPr>
              <w:pStyle w:val="ListParagraph"/>
            </w:pPr>
          </w:p>
        </w:tc>
      </w:tr>
      <w:tr w:rsidR="00F61DF9" w:rsidRPr="00CF1A49" w:rsidTr="00C62F0F">
        <w:tc>
          <w:tcPr>
            <w:tcW w:w="9290" w:type="dxa"/>
            <w:tcMar>
              <w:top w:w="216" w:type="dxa"/>
            </w:tcMar>
          </w:tcPr>
          <w:p w:rsidR="00AA6351" w:rsidRPr="00CF1A49" w:rsidRDefault="00AA6351" w:rsidP="00AA6351">
            <w:pPr>
              <w:pStyle w:val="Heading3"/>
              <w:outlineLvl w:val="2"/>
            </w:pPr>
            <w:r>
              <w:t>01 january 2021– PRESENT</w:t>
            </w:r>
          </w:p>
          <w:p w:rsidR="00E177C9" w:rsidRDefault="00AA6351" w:rsidP="00E177C9">
            <w:pPr>
              <w:pStyle w:val="Heading2"/>
              <w:outlineLvl w:val="1"/>
              <w:rPr>
                <w:u w:val="single"/>
              </w:rPr>
            </w:pPr>
            <w:r w:rsidRPr="00AA6351">
              <w:rPr>
                <w:color w:val="0070C0"/>
              </w:rPr>
              <w:t>Freelance developer</w:t>
            </w:r>
          </w:p>
          <w:p w:rsidR="00E177C9" w:rsidRDefault="00FB53BA" w:rsidP="00FB53BA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Web-based windows application as well as websites</w:t>
            </w:r>
          </w:p>
          <w:p w:rsidR="00F61DF9" w:rsidRDefault="00FB53BA" w:rsidP="00FB53BA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 xml:space="preserve">Some of the languages used are </w:t>
            </w:r>
            <w:r w:rsidR="00E177C9">
              <w:t>Python Eel</w:t>
            </w:r>
            <w:r>
              <w:t xml:space="preserve"> and</w:t>
            </w:r>
            <w:r w:rsidR="00E177C9">
              <w:t xml:space="preserve"> Python Django Framework</w:t>
            </w:r>
          </w:p>
          <w:p w:rsidR="00B81C3C" w:rsidRDefault="00B81C3C" w:rsidP="00B81C3C">
            <w:pPr>
              <w:jc w:val="both"/>
            </w:pPr>
          </w:p>
        </w:tc>
      </w:tr>
      <w:tr w:rsidR="00AA6351" w:rsidRPr="00CF1A49" w:rsidTr="00C62F0F">
        <w:tc>
          <w:tcPr>
            <w:tcW w:w="9290" w:type="dxa"/>
            <w:tcMar>
              <w:top w:w="216" w:type="dxa"/>
            </w:tcMar>
          </w:tcPr>
          <w:p w:rsidR="00AA6351" w:rsidRPr="00CF1A49" w:rsidRDefault="00AA6351" w:rsidP="00AA6351">
            <w:pPr>
              <w:pStyle w:val="Heading3"/>
              <w:outlineLvl w:val="2"/>
            </w:pPr>
            <w:r>
              <w:t>18 june 2018– 18 july 2018</w:t>
            </w:r>
          </w:p>
          <w:p w:rsidR="00AA6351" w:rsidRPr="00CF1A49" w:rsidRDefault="00776033" w:rsidP="00776033">
            <w:pPr>
              <w:pStyle w:val="Heading2"/>
              <w:outlineLvl w:val="1"/>
            </w:pPr>
            <w:r>
              <w:rPr>
                <w:color w:val="0070C0"/>
              </w:rPr>
              <w:t xml:space="preserve">Internship, </w:t>
            </w:r>
            <w:r w:rsidRPr="00AA6351">
              <w:rPr>
                <w:color w:val="0070C0"/>
              </w:rPr>
              <w:t>BLC Bank</w:t>
            </w:r>
            <w:r>
              <w:t xml:space="preserve"> </w:t>
            </w:r>
            <w:r w:rsidR="00AA6351">
              <w:rPr>
                <w:rStyle w:val="SubtleReference"/>
              </w:rPr>
              <w:t xml:space="preserve">, </w:t>
            </w:r>
            <w:r w:rsidRPr="00776033">
              <w:rPr>
                <w:b w:val="0"/>
                <w:bCs/>
                <w:color w:val="595959" w:themeColor="text1" w:themeTint="A6"/>
              </w:rPr>
              <w:t xml:space="preserve">Head Office Adlieh Lebanon                                                                                                                          </w:t>
            </w:r>
          </w:p>
          <w:p w:rsidR="00267295" w:rsidRDefault="00267295" w:rsidP="00267295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>Database Modeling</w:t>
            </w:r>
          </w:p>
          <w:p w:rsidR="00267295" w:rsidRDefault="00267295" w:rsidP="00267295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>Table and relation creation on SQL server</w:t>
            </w:r>
          </w:p>
          <w:p w:rsidR="00267295" w:rsidRDefault="00FB53BA" w:rsidP="00FB53BA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>CRUD concept</w:t>
            </w:r>
            <w:r w:rsidR="00267295">
              <w:t xml:space="preserve"> </w:t>
            </w:r>
            <w:r>
              <w:t>application on</w:t>
            </w:r>
            <w:r w:rsidR="00267295">
              <w:t xml:space="preserve"> SQL server</w:t>
            </w:r>
          </w:p>
          <w:p w:rsidR="00267295" w:rsidRDefault="00267295" w:rsidP="00FB53BA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>Creatin</w:t>
            </w:r>
            <w:r w:rsidR="00FB53BA">
              <w:t>g several applications using C#</w:t>
            </w:r>
          </w:p>
          <w:p w:rsidR="00267295" w:rsidRDefault="00267295" w:rsidP="00267295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>Creating reports(.rdl) using SSRS-reporting platform</w:t>
            </w:r>
          </w:p>
          <w:p w:rsidR="00267295" w:rsidRDefault="00267295" w:rsidP="00267295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>Creating queries on demand</w:t>
            </w:r>
          </w:p>
          <w:p w:rsidR="00267295" w:rsidRDefault="00FB53BA" w:rsidP="00FB53BA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t xml:space="preserve">Testing and </w:t>
            </w:r>
            <w:r w:rsidR="00267295">
              <w:t>debugging</w:t>
            </w:r>
            <w:r>
              <w:t xml:space="preserve"> applications</w:t>
            </w:r>
          </w:p>
          <w:p w:rsidR="00267295" w:rsidRDefault="00267295" w:rsidP="00267295">
            <w:pPr>
              <w:numPr>
                <w:ilvl w:val="0"/>
                <w:numId w:val="17"/>
              </w:numPr>
              <w:contextualSpacing w:val="0"/>
              <w:jc w:val="both"/>
            </w:pPr>
            <w:r>
              <w:lastRenderedPageBreak/>
              <w:t>Analyz</w:t>
            </w:r>
            <w:r w:rsidR="00FB53BA">
              <w:t>e and structuring applications</w:t>
            </w:r>
          </w:p>
          <w:p w:rsidR="00AA6351" w:rsidRDefault="00267295" w:rsidP="00267295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Design prototype.</w:t>
            </w:r>
          </w:p>
          <w:p w:rsidR="004F7155" w:rsidRDefault="004F7155" w:rsidP="004F7155">
            <w:pPr>
              <w:jc w:val="both"/>
            </w:pPr>
          </w:p>
        </w:tc>
      </w:tr>
      <w:tr w:rsidR="00776033" w:rsidRPr="00CF1A49" w:rsidTr="00C62F0F">
        <w:tc>
          <w:tcPr>
            <w:tcW w:w="9290" w:type="dxa"/>
            <w:tcMar>
              <w:top w:w="216" w:type="dxa"/>
            </w:tcMar>
          </w:tcPr>
          <w:p w:rsidR="00776033" w:rsidRPr="00CF1A49" w:rsidRDefault="00776033" w:rsidP="00776033">
            <w:pPr>
              <w:pStyle w:val="Heading3"/>
              <w:outlineLvl w:val="2"/>
            </w:pPr>
            <w:r>
              <w:lastRenderedPageBreak/>
              <w:t>2015– 2018</w:t>
            </w:r>
          </w:p>
          <w:p w:rsidR="00776033" w:rsidRDefault="00776033" w:rsidP="00776033">
            <w:pPr>
              <w:pStyle w:val="Heading2"/>
              <w:outlineLvl w:val="1"/>
              <w:rPr>
                <w:b w:val="0"/>
                <w:bCs/>
                <w:color w:val="595959" w:themeColor="text1" w:themeTint="A6"/>
              </w:rPr>
            </w:pPr>
            <w:r>
              <w:rPr>
                <w:color w:val="0070C0"/>
              </w:rPr>
              <w:t xml:space="preserve">waiter, </w:t>
            </w:r>
            <w:r w:rsidRPr="00776033">
              <w:rPr>
                <w:color w:val="0070C0"/>
              </w:rPr>
              <w:t>Moulin D’or</w:t>
            </w:r>
            <w:r w:rsidRPr="00776033">
              <w:rPr>
                <w:rStyle w:val="SubtleReference"/>
              </w:rPr>
              <w:t xml:space="preserve"> </w:t>
            </w:r>
            <w:r>
              <w:rPr>
                <w:rStyle w:val="SubtleReference"/>
              </w:rPr>
              <w:t xml:space="preserve">, </w:t>
            </w:r>
            <w:r w:rsidRPr="00776033">
              <w:rPr>
                <w:b w:val="0"/>
                <w:color w:val="595959" w:themeColor="text1" w:themeTint="A6"/>
              </w:rPr>
              <w:t>jeita lebanon</w:t>
            </w:r>
            <w:r w:rsidRPr="00776033">
              <w:rPr>
                <w:b w:val="0"/>
                <w:bCs/>
                <w:color w:val="595959" w:themeColor="text1" w:themeTint="A6"/>
              </w:rPr>
              <w:t xml:space="preserve">  </w:t>
            </w:r>
          </w:p>
          <w:p w:rsidR="004F7155" w:rsidRDefault="004F7155" w:rsidP="00776033">
            <w:pPr>
              <w:pStyle w:val="Heading2"/>
              <w:outlineLvl w:val="1"/>
            </w:pPr>
          </w:p>
        </w:tc>
      </w:tr>
      <w:tr w:rsidR="00776033" w:rsidRPr="00CF1A49" w:rsidTr="00C62F0F">
        <w:tc>
          <w:tcPr>
            <w:tcW w:w="9290" w:type="dxa"/>
            <w:tcMar>
              <w:top w:w="216" w:type="dxa"/>
            </w:tcMar>
          </w:tcPr>
          <w:p w:rsidR="00776033" w:rsidRPr="00CF1A49" w:rsidRDefault="00776033" w:rsidP="00776033">
            <w:pPr>
              <w:pStyle w:val="Heading3"/>
              <w:outlineLvl w:val="2"/>
            </w:pPr>
            <w:r>
              <w:t>2012-2015</w:t>
            </w:r>
          </w:p>
          <w:p w:rsidR="00776033" w:rsidRDefault="00776033" w:rsidP="00776033">
            <w:pPr>
              <w:pStyle w:val="Heading2"/>
              <w:outlineLvl w:val="1"/>
            </w:pPr>
            <w:r>
              <w:rPr>
                <w:color w:val="0070C0"/>
              </w:rPr>
              <w:t>dream park</w:t>
            </w:r>
            <w:r w:rsidRPr="00776033">
              <w:rPr>
                <w:rStyle w:val="SubtleReference"/>
              </w:rPr>
              <w:t xml:space="preserve"> </w:t>
            </w:r>
            <w:r>
              <w:rPr>
                <w:rStyle w:val="SubtleReference"/>
              </w:rPr>
              <w:t>,</w:t>
            </w:r>
            <w:r>
              <w:rPr>
                <w:color w:val="595959" w:themeColor="text1" w:themeTint="A6"/>
              </w:rPr>
              <w:t xml:space="preserve"> </w:t>
            </w:r>
            <w:r w:rsidRPr="00776033">
              <w:rPr>
                <w:b w:val="0"/>
                <w:bCs/>
                <w:color w:val="595959" w:themeColor="text1" w:themeTint="A6"/>
              </w:rPr>
              <w:t>zouk</w:t>
            </w:r>
            <w:r>
              <w:rPr>
                <w:color w:val="595959" w:themeColor="text1" w:themeTint="A6"/>
              </w:rPr>
              <w:t xml:space="preserve"> </w:t>
            </w:r>
            <w:r w:rsidRPr="00776033">
              <w:rPr>
                <w:b w:val="0"/>
                <w:bCs/>
                <w:color w:val="595959" w:themeColor="text1" w:themeTint="A6"/>
              </w:rPr>
              <w:t>mosbeh</w:t>
            </w:r>
            <w:r>
              <w:rPr>
                <w:color w:val="595959" w:themeColor="text1" w:themeTint="A6"/>
              </w:rPr>
              <w:t xml:space="preserve"> </w:t>
            </w:r>
            <w:r w:rsidRPr="00776033">
              <w:rPr>
                <w:b w:val="0"/>
                <w:color w:val="595959" w:themeColor="text1" w:themeTint="A6"/>
              </w:rPr>
              <w:t>lebanon</w:t>
            </w:r>
            <w:r w:rsidRPr="00776033">
              <w:rPr>
                <w:b w:val="0"/>
                <w:bCs/>
                <w:color w:val="595959" w:themeColor="text1" w:themeTint="A6"/>
              </w:rPr>
              <w:t xml:space="preserve">  </w:t>
            </w:r>
          </w:p>
          <w:p w:rsidR="00776033" w:rsidRDefault="00776033" w:rsidP="00776033">
            <w:pPr>
              <w:pStyle w:val="Heading3"/>
              <w:outlineLvl w:val="2"/>
            </w:pPr>
          </w:p>
        </w:tc>
      </w:tr>
    </w:tbl>
    <w:sdt>
      <w:sdtPr>
        <w:alias w:val="Education:"/>
        <w:tag w:val="Education:"/>
        <w:id w:val="-1908763273"/>
        <w:placeholder>
          <w:docPart w:val="6F228586DEC242B7B7428E6A925237CC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C225A2" w:rsidP="001D0BF1">
            <w:pPr>
              <w:pStyle w:val="Heading3"/>
              <w:outlineLvl w:val="2"/>
            </w:pPr>
            <w:r>
              <w:t>2015 - 2019</w:t>
            </w:r>
          </w:p>
          <w:p w:rsidR="007538DC" w:rsidRPr="00CF1A49" w:rsidRDefault="00C225A2" w:rsidP="00C225A2">
            <w:pPr>
              <w:pStyle w:val="Heading2"/>
              <w:outlineLvl w:val="1"/>
            </w:pPr>
            <w:r w:rsidRPr="00C225A2">
              <w:rPr>
                <w:color w:val="0070C0"/>
              </w:rPr>
              <w:t>Bachelor in Computer Science</w:t>
            </w:r>
            <w:r w:rsidR="001D0BF1" w:rsidRPr="00CF1A49">
              <w:t xml:space="preserve">, </w:t>
            </w:r>
            <w:r w:rsidRPr="00C225A2">
              <w:rPr>
                <w:b w:val="0"/>
                <w:bCs/>
                <w:color w:val="595959" w:themeColor="text1" w:themeTint="A6"/>
              </w:rPr>
              <w:t>aul kaslik ,lebanon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C225A2" w:rsidP="00F61DF9">
            <w:pPr>
              <w:pStyle w:val="Heading3"/>
              <w:outlineLvl w:val="2"/>
            </w:pPr>
            <w:r>
              <w:t>2012 - 2015</w:t>
            </w:r>
          </w:p>
          <w:p w:rsidR="00F61DF9" w:rsidRDefault="00C225A2" w:rsidP="00C225A2">
            <w:pPr>
              <w:pStyle w:val="Heading2"/>
              <w:outlineLvl w:val="1"/>
            </w:pPr>
            <w:r w:rsidRPr="00C225A2">
              <w:rPr>
                <w:color w:val="0070C0"/>
              </w:rPr>
              <w:t xml:space="preserve">Secondary Studies (SG) </w:t>
            </w:r>
            <w:r w:rsidR="00F61DF9" w:rsidRPr="00CF1A49">
              <w:t>,</w:t>
            </w:r>
            <w:r w:rsidR="00F61DF9" w:rsidRPr="00C225A2">
              <w:rPr>
                <w:b w:val="0"/>
                <w:bCs/>
                <w:color w:val="595959" w:themeColor="text1" w:themeTint="A6"/>
              </w:rPr>
              <w:t xml:space="preserve"> </w:t>
            </w:r>
            <w:r w:rsidRPr="00C225A2">
              <w:rPr>
                <w:b w:val="0"/>
                <w:bCs/>
                <w:color w:val="595959" w:themeColor="text1" w:themeTint="A6"/>
              </w:rPr>
              <w:t>Lycee Georges Frem</w:t>
            </w:r>
            <w:r>
              <w:rPr>
                <w:b w:val="0"/>
                <w:bCs/>
                <w:color w:val="595959" w:themeColor="text1" w:themeTint="A6"/>
              </w:rPr>
              <w:t xml:space="preserve"> , Jounieh lebanon</w:t>
            </w:r>
          </w:p>
        </w:tc>
      </w:tr>
    </w:tbl>
    <w:sdt>
      <w:sdtPr>
        <w:alias w:val="Skills:"/>
        <w:tag w:val="Skills:"/>
        <w:id w:val="-1392877668"/>
        <w:placeholder>
          <w:docPart w:val="EF507FFC2D154597A00C7683AD9E5651"/>
        </w:placeholder>
        <w:temporary/>
        <w:showingPlcHdr/>
        <w15:appearance w15:val="hidden"/>
      </w:sdtPr>
      <w:sdtEndPr/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225A2">
        <w:tc>
          <w:tcPr>
            <w:tcW w:w="4680" w:type="dxa"/>
          </w:tcPr>
          <w:p w:rsidR="001E3120" w:rsidRPr="006E1507" w:rsidRDefault="00C225A2" w:rsidP="00C225A2">
            <w:pPr>
              <w:pStyle w:val="ListBullet"/>
            </w:pPr>
            <w:r>
              <w:t>Java</w:t>
            </w:r>
          </w:p>
          <w:p w:rsidR="001F4E6D" w:rsidRDefault="00562358" w:rsidP="00C225A2">
            <w:pPr>
              <w:pStyle w:val="ListBullet"/>
            </w:pPr>
            <w:r>
              <w:t>Struts FrameWork</w:t>
            </w:r>
          </w:p>
          <w:p w:rsidR="00562358" w:rsidRDefault="00562358" w:rsidP="00C225A2">
            <w:pPr>
              <w:pStyle w:val="ListBullet"/>
            </w:pPr>
            <w:r>
              <w:t>myBatis</w:t>
            </w:r>
          </w:p>
          <w:p w:rsidR="00562358" w:rsidRDefault="00562358" w:rsidP="00C225A2">
            <w:pPr>
              <w:pStyle w:val="ListBullet"/>
            </w:pPr>
            <w:r>
              <w:t>JSP</w:t>
            </w:r>
          </w:p>
          <w:p w:rsidR="00562358" w:rsidRDefault="00562358" w:rsidP="00C225A2">
            <w:pPr>
              <w:pStyle w:val="ListBullet"/>
            </w:pPr>
            <w:r>
              <w:t>Angular</w:t>
            </w:r>
          </w:p>
          <w:p w:rsidR="00562358" w:rsidRDefault="00562358" w:rsidP="00C225A2">
            <w:pPr>
              <w:pStyle w:val="ListBullet"/>
            </w:pPr>
            <w:r>
              <w:t>SpringBoot</w:t>
            </w:r>
          </w:p>
          <w:p w:rsidR="00562358" w:rsidRDefault="00562358" w:rsidP="00C225A2">
            <w:pPr>
              <w:pStyle w:val="ListBullet"/>
            </w:pPr>
            <w:r>
              <w:t>Swagger</w:t>
            </w:r>
          </w:p>
          <w:p w:rsidR="00562358" w:rsidRDefault="00562358" w:rsidP="00C225A2">
            <w:pPr>
              <w:pStyle w:val="ListBullet"/>
            </w:pPr>
            <w:r>
              <w:t>Rest APIs</w:t>
            </w:r>
          </w:p>
          <w:p w:rsidR="00562358" w:rsidRDefault="00562358" w:rsidP="00C225A2">
            <w:pPr>
              <w:pStyle w:val="ListBullet"/>
            </w:pPr>
            <w:r>
              <w:t>AWS</w:t>
            </w:r>
          </w:p>
          <w:p w:rsidR="00562358" w:rsidRDefault="00562358" w:rsidP="00C225A2">
            <w:pPr>
              <w:pStyle w:val="ListBullet"/>
            </w:pPr>
            <w:r>
              <w:t>PHP</w:t>
            </w:r>
          </w:p>
          <w:p w:rsidR="00562358" w:rsidRDefault="00562358" w:rsidP="00C225A2">
            <w:pPr>
              <w:pStyle w:val="ListBullet"/>
            </w:pPr>
            <w:r>
              <w:t>Python EEL</w:t>
            </w:r>
          </w:p>
          <w:p w:rsidR="00562358" w:rsidRPr="006E1507" w:rsidRDefault="00562358" w:rsidP="00F17B6A">
            <w:pPr>
              <w:pStyle w:val="ListBullet"/>
            </w:pPr>
            <w:r>
              <w:t>Python Djan</w:t>
            </w:r>
            <w:r w:rsidR="00F17B6A">
              <w:t>g</w:t>
            </w:r>
            <w:r>
              <w:t>o</w:t>
            </w:r>
          </w:p>
        </w:tc>
        <w:tc>
          <w:tcPr>
            <w:tcW w:w="4680" w:type="dxa"/>
            <w:tcMar>
              <w:left w:w="360" w:type="dxa"/>
            </w:tcMar>
          </w:tcPr>
          <w:p w:rsidR="003A0632" w:rsidRPr="006E1507" w:rsidRDefault="00562358" w:rsidP="00C225A2">
            <w:pPr>
              <w:pStyle w:val="ListBullet"/>
            </w:pPr>
            <w:r>
              <w:t>Hibernate</w:t>
            </w:r>
          </w:p>
          <w:p w:rsidR="001E3120" w:rsidRDefault="00562358" w:rsidP="00C225A2">
            <w:pPr>
              <w:pStyle w:val="ListBullet"/>
            </w:pPr>
            <w:r>
              <w:t>Oracle</w:t>
            </w:r>
          </w:p>
          <w:p w:rsidR="00562358" w:rsidRDefault="00562358" w:rsidP="00C225A2">
            <w:pPr>
              <w:pStyle w:val="ListBullet"/>
            </w:pPr>
            <w:r>
              <w:t>MySql</w:t>
            </w:r>
          </w:p>
          <w:p w:rsidR="00562358" w:rsidRDefault="00562358" w:rsidP="00C225A2">
            <w:pPr>
              <w:pStyle w:val="ListBullet"/>
            </w:pPr>
            <w:r>
              <w:t>Cassandra</w:t>
            </w:r>
          </w:p>
          <w:p w:rsidR="00562358" w:rsidRDefault="00562358" w:rsidP="00C225A2">
            <w:pPr>
              <w:pStyle w:val="ListBullet"/>
            </w:pPr>
            <w:r>
              <w:t>Html5</w:t>
            </w:r>
          </w:p>
          <w:p w:rsidR="00562358" w:rsidRDefault="00562358" w:rsidP="00FB53BA">
            <w:pPr>
              <w:pStyle w:val="ListBullet"/>
            </w:pPr>
            <w:r>
              <w:t>C</w:t>
            </w:r>
            <w:r w:rsidR="00FB53BA">
              <w:t>SS</w:t>
            </w:r>
          </w:p>
          <w:p w:rsidR="00562358" w:rsidRDefault="00562358" w:rsidP="00C225A2">
            <w:pPr>
              <w:pStyle w:val="ListBullet"/>
            </w:pPr>
            <w:r>
              <w:t>JavaScript</w:t>
            </w:r>
          </w:p>
          <w:p w:rsidR="00562358" w:rsidRDefault="00562358" w:rsidP="00C225A2">
            <w:pPr>
              <w:pStyle w:val="ListBullet"/>
            </w:pPr>
            <w:r>
              <w:t>Jquery</w:t>
            </w:r>
          </w:p>
          <w:p w:rsidR="00562358" w:rsidRDefault="00562358" w:rsidP="00562358">
            <w:pPr>
              <w:pStyle w:val="ListBullet"/>
            </w:pPr>
            <w:r>
              <w:t>Bootstrap</w:t>
            </w:r>
          </w:p>
          <w:p w:rsidR="00562358" w:rsidRDefault="00562358" w:rsidP="00562358">
            <w:pPr>
              <w:pStyle w:val="ListBullet"/>
            </w:pPr>
            <w:r>
              <w:t>GitHub</w:t>
            </w:r>
          </w:p>
          <w:p w:rsidR="00562358" w:rsidRDefault="00562358" w:rsidP="00562358">
            <w:pPr>
              <w:pStyle w:val="ListBullet"/>
            </w:pPr>
            <w:r>
              <w:t>SVN</w:t>
            </w:r>
          </w:p>
          <w:p w:rsidR="00F17B6A" w:rsidRPr="006E1507" w:rsidRDefault="00F17B6A" w:rsidP="00562358">
            <w:pPr>
              <w:pStyle w:val="ListBullet"/>
            </w:pPr>
            <w:r>
              <w:t>C#</w:t>
            </w:r>
          </w:p>
        </w:tc>
      </w:tr>
    </w:tbl>
    <w:p w:rsidR="00C225A2" w:rsidRDefault="00C225A2" w:rsidP="00C225A2">
      <w:pPr>
        <w:pStyle w:val="Heading1"/>
        <w:rPr>
          <w:b w:val="0"/>
          <w:sz w:val="22"/>
        </w:rPr>
      </w:pPr>
      <w:r>
        <w:t>language</w:t>
      </w:r>
    </w:p>
    <w:tbl>
      <w:tblPr>
        <w:tblStyle w:val="TableGrid"/>
        <w:tblW w:w="1920" w:type="pct"/>
        <w:tblInd w:w="-6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3594"/>
      </w:tblGrid>
      <w:tr w:rsidR="00C225A2" w:rsidRPr="006E1507" w:rsidTr="00714FCF">
        <w:trPr>
          <w:trHeight w:val="174"/>
        </w:trPr>
        <w:tc>
          <w:tcPr>
            <w:tcW w:w="3594" w:type="dxa"/>
            <w:tcMar>
              <w:left w:w="360" w:type="dxa"/>
            </w:tcMar>
          </w:tcPr>
          <w:p w:rsidR="00714FCF" w:rsidRDefault="00714FCF" w:rsidP="00714FCF">
            <w:pPr>
              <w:pStyle w:val="ListBullet"/>
              <w:numPr>
                <w:ilvl w:val="0"/>
                <w:numId w:val="23"/>
              </w:numPr>
              <w:contextualSpacing w:val="0"/>
            </w:pPr>
            <w:r>
              <w:t xml:space="preserve">Arabic </w:t>
            </w:r>
            <w:r w:rsidR="00FB53BA">
              <w:t xml:space="preserve"> </w:t>
            </w:r>
            <w:r>
              <w:t>: Native</w:t>
            </w:r>
          </w:p>
          <w:p w:rsidR="00714FCF" w:rsidRDefault="00714FCF" w:rsidP="00714FCF">
            <w:pPr>
              <w:pStyle w:val="ListBullet"/>
              <w:numPr>
                <w:ilvl w:val="0"/>
                <w:numId w:val="23"/>
              </w:numPr>
              <w:contextualSpacing w:val="0"/>
            </w:pPr>
            <w:r>
              <w:t>English : Good</w:t>
            </w:r>
          </w:p>
          <w:p w:rsidR="00C225A2" w:rsidRPr="006E1507" w:rsidRDefault="00714FCF" w:rsidP="00714FCF">
            <w:pPr>
              <w:pStyle w:val="ListBullet"/>
              <w:numPr>
                <w:ilvl w:val="0"/>
                <w:numId w:val="23"/>
              </w:numPr>
            </w:pPr>
            <w:r>
              <w:t>French : Good</w:t>
            </w:r>
          </w:p>
        </w:tc>
      </w:tr>
    </w:tbl>
    <w:sdt>
      <w:sdtPr>
        <w:alias w:val="Activities:"/>
        <w:tag w:val="Activities:"/>
        <w:id w:val="1223332893"/>
        <w:placeholder>
          <w:docPart w:val="491290ADE1F14BBF972CA1F8E8C75411"/>
        </w:placeholder>
        <w:temporary/>
        <w:showingPlcHdr/>
        <w15:appearance w15:val="hidden"/>
      </w:sdtPr>
      <w:sdtEndPr/>
      <w:sdtContent>
        <w:p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:rsidR="00B51D1B" w:rsidRPr="006E1507" w:rsidRDefault="00FB53BA" w:rsidP="00FB53BA">
      <w:pPr>
        <w:spacing w:line="256" w:lineRule="auto"/>
      </w:pPr>
      <w:r>
        <w:t>All kind of sports, p</w:t>
      </w:r>
      <w:r w:rsidR="0061433F">
        <w:t>hotography ,</w:t>
      </w:r>
      <w:r>
        <w:t xml:space="preserve"> and c</w:t>
      </w:r>
      <w:r w:rsidR="0061433F">
        <w:t>amping</w:t>
      </w:r>
    </w:p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0F0" w:rsidRDefault="00B030F0" w:rsidP="0068194B">
      <w:r>
        <w:separator/>
      </w:r>
    </w:p>
    <w:p w:rsidR="00B030F0" w:rsidRDefault="00B030F0"/>
    <w:p w:rsidR="00B030F0" w:rsidRDefault="00B030F0"/>
  </w:endnote>
  <w:endnote w:type="continuationSeparator" w:id="0">
    <w:p w:rsidR="00B030F0" w:rsidRDefault="00B030F0" w:rsidP="0068194B">
      <w:r>
        <w:continuationSeparator/>
      </w:r>
    </w:p>
    <w:p w:rsidR="00B030F0" w:rsidRDefault="00B030F0"/>
    <w:p w:rsidR="00B030F0" w:rsidRDefault="00B030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265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0F0" w:rsidRDefault="00B030F0" w:rsidP="0068194B">
      <w:r>
        <w:separator/>
      </w:r>
    </w:p>
    <w:p w:rsidR="00B030F0" w:rsidRDefault="00B030F0"/>
    <w:p w:rsidR="00B030F0" w:rsidRDefault="00B030F0"/>
  </w:footnote>
  <w:footnote w:type="continuationSeparator" w:id="0">
    <w:p w:rsidR="00B030F0" w:rsidRDefault="00B030F0" w:rsidP="0068194B">
      <w:r>
        <w:continuationSeparator/>
      </w:r>
    </w:p>
    <w:p w:rsidR="00B030F0" w:rsidRDefault="00B030F0"/>
    <w:p w:rsidR="00B030F0" w:rsidRDefault="00B030F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18A42A" wp14:editId="25F6F9D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rto="http://schemas.microsoft.com/office/word/2006/arto"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830807D" id="Straight Connector 5" o:spid="_x0000_s1026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9n7g8ScCAACTBAAADgAAAAAAAAAAAAAAAAAuAgAAZHJzL2Uyb0RvYy54bWxQSwEC&#10;LQAUAAYACAAAACEAdglD2tQAAAADAQAADwAAAAAAAAAAAAAAAACBBAAAZHJzL2Rvd25yZXYueG1s&#10;UEsFBgAAAAAEAAQA8wAAAII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78523C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19606EC"/>
    <w:multiLevelType w:val="hybridMultilevel"/>
    <w:tmpl w:val="4838DC3E"/>
    <w:lvl w:ilvl="0" w:tplc="BEF2B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897EA0"/>
    <w:multiLevelType w:val="hybridMultilevel"/>
    <w:tmpl w:val="18585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3C525F"/>
    <w:multiLevelType w:val="hybridMultilevel"/>
    <w:tmpl w:val="A6A0D838"/>
    <w:lvl w:ilvl="0" w:tplc="BEF2B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D4007"/>
    <w:multiLevelType w:val="multilevel"/>
    <w:tmpl w:val="F4EA5ED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B6463F9"/>
    <w:multiLevelType w:val="hybridMultilevel"/>
    <w:tmpl w:val="350E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F465624"/>
    <w:multiLevelType w:val="hybridMultilevel"/>
    <w:tmpl w:val="A8A09F26"/>
    <w:lvl w:ilvl="0" w:tplc="FC1E9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021786"/>
    <w:multiLevelType w:val="hybridMultilevel"/>
    <w:tmpl w:val="5474755E"/>
    <w:lvl w:ilvl="0" w:tplc="BEF2BA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0D1BEF"/>
    <w:multiLevelType w:val="hybridMultilevel"/>
    <w:tmpl w:val="A1ACC0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D0BF4"/>
    <w:multiLevelType w:val="hybridMultilevel"/>
    <w:tmpl w:val="A59E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424665"/>
    <w:multiLevelType w:val="hybridMultilevel"/>
    <w:tmpl w:val="7B2CAB8A"/>
    <w:lvl w:ilvl="0" w:tplc="D4928F1C">
      <w:start w:val="7"/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3"/>
  </w:num>
  <w:num w:numId="6">
    <w:abstractNumId w:val="3"/>
  </w:num>
  <w:num w:numId="7">
    <w:abstractNumId w:val="15"/>
  </w:num>
  <w:num w:numId="8">
    <w:abstractNumId w:val="2"/>
  </w:num>
  <w:num w:numId="9">
    <w:abstractNumId w:val="16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4"/>
  </w:num>
  <w:num w:numId="15">
    <w:abstractNumId w:val="17"/>
  </w:num>
  <w:num w:numId="16">
    <w:abstractNumId w:val="20"/>
  </w:num>
  <w:num w:numId="17">
    <w:abstractNumId w:val="10"/>
  </w:num>
  <w:num w:numId="18">
    <w:abstractNumId w:val="2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1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7C"/>
    <w:rsid w:val="000001EF"/>
    <w:rsid w:val="00007322"/>
    <w:rsid w:val="00007728"/>
    <w:rsid w:val="00022EB2"/>
    <w:rsid w:val="00024584"/>
    <w:rsid w:val="00024730"/>
    <w:rsid w:val="00055E95"/>
    <w:rsid w:val="0007021F"/>
    <w:rsid w:val="000A7A03"/>
    <w:rsid w:val="000B2BA5"/>
    <w:rsid w:val="000F2F8C"/>
    <w:rsid w:val="0010006E"/>
    <w:rsid w:val="001045A8"/>
    <w:rsid w:val="00114A91"/>
    <w:rsid w:val="001427E1"/>
    <w:rsid w:val="0015776C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371C"/>
    <w:rsid w:val="00236D54"/>
    <w:rsid w:val="00241D8C"/>
    <w:rsid w:val="00241FDB"/>
    <w:rsid w:val="0024720C"/>
    <w:rsid w:val="002617AE"/>
    <w:rsid w:val="002638D0"/>
    <w:rsid w:val="002647D3"/>
    <w:rsid w:val="00267295"/>
    <w:rsid w:val="00275EAE"/>
    <w:rsid w:val="00294998"/>
    <w:rsid w:val="00297F18"/>
    <w:rsid w:val="002A1945"/>
    <w:rsid w:val="002B2958"/>
    <w:rsid w:val="002B3FC8"/>
    <w:rsid w:val="002C44E6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5F7C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451A"/>
    <w:rsid w:val="004E01EB"/>
    <w:rsid w:val="004E2794"/>
    <w:rsid w:val="004F7155"/>
    <w:rsid w:val="00510392"/>
    <w:rsid w:val="00513E2A"/>
    <w:rsid w:val="00562358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1433F"/>
    <w:rsid w:val="0062312F"/>
    <w:rsid w:val="00625F2C"/>
    <w:rsid w:val="0063397A"/>
    <w:rsid w:val="006618E9"/>
    <w:rsid w:val="0068194B"/>
    <w:rsid w:val="00692703"/>
    <w:rsid w:val="006A1962"/>
    <w:rsid w:val="006B5D48"/>
    <w:rsid w:val="006B7D7B"/>
    <w:rsid w:val="006C1A5E"/>
    <w:rsid w:val="006D65FA"/>
    <w:rsid w:val="006E1507"/>
    <w:rsid w:val="00712D8B"/>
    <w:rsid w:val="00714FCF"/>
    <w:rsid w:val="007273B7"/>
    <w:rsid w:val="00733E0A"/>
    <w:rsid w:val="0074403D"/>
    <w:rsid w:val="00746D44"/>
    <w:rsid w:val="007538DC"/>
    <w:rsid w:val="00757803"/>
    <w:rsid w:val="0077523C"/>
    <w:rsid w:val="0077603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31D8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2656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C72B6"/>
    <w:rsid w:val="009D44F8"/>
    <w:rsid w:val="009E3160"/>
    <w:rsid w:val="009F220C"/>
    <w:rsid w:val="009F3B05"/>
    <w:rsid w:val="009F4931"/>
    <w:rsid w:val="00A02E62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6351"/>
    <w:rsid w:val="00AB32F8"/>
    <w:rsid w:val="00AB610B"/>
    <w:rsid w:val="00AD360E"/>
    <w:rsid w:val="00AD40FB"/>
    <w:rsid w:val="00AD782D"/>
    <w:rsid w:val="00AE7650"/>
    <w:rsid w:val="00B030F0"/>
    <w:rsid w:val="00B10EBE"/>
    <w:rsid w:val="00B236F1"/>
    <w:rsid w:val="00B50F99"/>
    <w:rsid w:val="00B51D1B"/>
    <w:rsid w:val="00B540F4"/>
    <w:rsid w:val="00B60FD0"/>
    <w:rsid w:val="00B618BB"/>
    <w:rsid w:val="00B622DF"/>
    <w:rsid w:val="00B6332A"/>
    <w:rsid w:val="00B81760"/>
    <w:rsid w:val="00B81C3C"/>
    <w:rsid w:val="00B82C06"/>
    <w:rsid w:val="00B8494C"/>
    <w:rsid w:val="00BA0D22"/>
    <w:rsid w:val="00BA1546"/>
    <w:rsid w:val="00BB4E51"/>
    <w:rsid w:val="00BD431F"/>
    <w:rsid w:val="00BE423E"/>
    <w:rsid w:val="00BF61AC"/>
    <w:rsid w:val="00C225A2"/>
    <w:rsid w:val="00C47FA6"/>
    <w:rsid w:val="00C56861"/>
    <w:rsid w:val="00C57FC6"/>
    <w:rsid w:val="00C62F0F"/>
    <w:rsid w:val="00C66A7D"/>
    <w:rsid w:val="00C779DA"/>
    <w:rsid w:val="00C814F7"/>
    <w:rsid w:val="00CA4B4D"/>
    <w:rsid w:val="00CB2B10"/>
    <w:rsid w:val="00CB35C3"/>
    <w:rsid w:val="00CD323D"/>
    <w:rsid w:val="00CE4030"/>
    <w:rsid w:val="00CE64B3"/>
    <w:rsid w:val="00CF1A49"/>
    <w:rsid w:val="00D0630C"/>
    <w:rsid w:val="00D07D26"/>
    <w:rsid w:val="00D243A9"/>
    <w:rsid w:val="00D305E5"/>
    <w:rsid w:val="00D34922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1BCC"/>
    <w:rsid w:val="00DF4D6C"/>
    <w:rsid w:val="00E01923"/>
    <w:rsid w:val="00E14498"/>
    <w:rsid w:val="00E177C9"/>
    <w:rsid w:val="00E2397A"/>
    <w:rsid w:val="00E254DB"/>
    <w:rsid w:val="00E300FC"/>
    <w:rsid w:val="00E362DB"/>
    <w:rsid w:val="00E5632B"/>
    <w:rsid w:val="00E70240"/>
    <w:rsid w:val="00E71E6B"/>
    <w:rsid w:val="00E81256"/>
    <w:rsid w:val="00E81CC5"/>
    <w:rsid w:val="00E82BB7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17B6A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3BA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A8D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6B1B62FE86E441F901D423C46E61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84877-3483-4C61-BF60-2E2B5EB65CBC}"/>
      </w:docPartPr>
      <w:docPartBody>
        <w:p w:rsidR="00A20154" w:rsidRDefault="00A20154">
          <w:pPr>
            <w:pStyle w:val="F6B1B62FE86E441F901D423C46E6139D"/>
          </w:pPr>
          <w:r w:rsidRPr="00CF1A49">
            <w:t>Experience</w:t>
          </w:r>
        </w:p>
      </w:docPartBody>
    </w:docPart>
    <w:docPart>
      <w:docPartPr>
        <w:name w:val="6F228586DEC242B7B7428E6A92523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9C6E7-14B0-4571-97BF-4444C031BF98}"/>
      </w:docPartPr>
      <w:docPartBody>
        <w:p w:rsidR="00A20154" w:rsidRDefault="00A20154">
          <w:pPr>
            <w:pStyle w:val="6F228586DEC242B7B7428E6A925237CC"/>
          </w:pPr>
          <w:r w:rsidRPr="00CF1A49">
            <w:t>Education</w:t>
          </w:r>
        </w:p>
      </w:docPartBody>
    </w:docPart>
    <w:docPart>
      <w:docPartPr>
        <w:name w:val="EF507FFC2D154597A00C7683AD9E5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B289D-7A56-4195-B8B3-2788E2212500}"/>
      </w:docPartPr>
      <w:docPartBody>
        <w:p w:rsidR="00A20154" w:rsidRDefault="00A20154">
          <w:pPr>
            <w:pStyle w:val="EF507FFC2D154597A00C7683AD9E5651"/>
          </w:pPr>
          <w:r w:rsidRPr="00CF1A49">
            <w:t>Skills</w:t>
          </w:r>
        </w:p>
      </w:docPartBody>
    </w:docPart>
    <w:docPart>
      <w:docPartPr>
        <w:name w:val="491290ADE1F14BBF972CA1F8E8C75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34A1C-0DAB-4964-8EB3-71159BBACFAA}"/>
      </w:docPartPr>
      <w:docPartBody>
        <w:p w:rsidR="00A20154" w:rsidRDefault="00A20154">
          <w:pPr>
            <w:pStyle w:val="491290ADE1F14BBF972CA1F8E8C75411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54"/>
    <w:rsid w:val="002D366B"/>
    <w:rsid w:val="00797233"/>
    <w:rsid w:val="009740FF"/>
    <w:rsid w:val="00A2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239F97DA3C471B9CD05F286967E382">
    <w:name w:val="9D239F97DA3C471B9CD05F286967E382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567764BAB744FA5921BA6AE8878C4DC">
    <w:name w:val="3567764BAB744FA5921BA6AE8878C4DC"/>
  </w:style>
  <w:style w:type="paragraph" w:customStyle="1" w:styleId="914A04537DF44E6CA0BA1C1131123274">
    <w:name w:val="914A04537DF44E6CA0BA1C1131123274"/>
  </w:style>
  <w:style w:type="paragraph" w:customStyle="1" w:styleId="3ED26A8149CD46E0B60A2D86BEBD7062">
    <w:name w:val="3ED26A8149CD46E0B60A2D86BEBD7062"/>
  </w:style>
  <w:style w:type="paragraph" w:customStyle="1" w:styleId="C67A77C523794DFCB53AFBD583BFE325">
    <w:name w:val="C67A77C523794DFCB53AFBD583BFE325"/>
  </w:style>
  <w:style w:type="paragraph" w:customStyle="1" w:styleId="7EFB0531F8034FE394CB4F9EE318D3A6">
    <w:name w:val="7EFB0531F8034FE394CB4F9EE318D3A6"/>
  </w:style>
  <w:style w:type="paragraph" w:customStyle="1" w:styleId="D603FCE5049E40588E84B861342079BF">
    <w:name w:val="D603FCE5049E40588E84B861342079BF"/>
  </w:style>
  <w:style w:type="paragraph" w:customStyle="1" w:styleId="870575A400304AF196188FE212D8FFA0">
    <w:name w:val="870575A400304AF196188FE212D8FFA0"/>
  </w:style>
  <w:style w:type="paragraph" w:customStyle="1" w:styleId="85401BA26B9E466D97358F247F1FB5A9">
    <w:name w:val="85401BA26B9E466D97358F247F1FB5A9"/>
  </w:style>
  <w:style w:type="paragraph" w:customStyle="1" w:styleId="75772296E98D4752B639159A2DD41A08">
    <w:name w:val="75772296E98D4752B639159A2DD41A08"/>
  </w:style>
  <w:style w:type="paragraph" w:customStyle="1" w:styleId="BC2AB1543B50485BA3D6DF32DD67F63F">
    <w:name w:val="BC2AB1543B50485BA3D6DF32DD67F63F"/>
  </w:style>
  <w:style w:type="paragraph" w:customStyle="1" w:styleId="F6B1B62FE86E441F901D423C46E6139D">
    <w:name w:val="F6B1B62FE86E441F901D423C46E6139D"/>
  </w:style>
  <w:style w:type="paragraph" w:customStyle="1" w:styleId="C2A31AE1E14943198C85E42BE2013734">
    <w:name w:val="C2A31AE1E14943198C85E42BE2013734"/>
  </w:style>
  <w:style w:type="paragraph" w:customStyle="1" w:styleId="2AB565785DDA4BD89B4F147CC0B1C624">
    <w:name w:val="2AB565785DDA4BD89B4F147CC0B1C624"/>
  </w:style>
  <w:style w:type="paragraph" w:customStyle="1" w:styleId="4D0FBB28F7B14BEC81E2D6C70CF34A25">
    <w:name w:val="4D0FBB28F7B14BEC81E2D6C70CF34A25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533F63C67FB74ADAA74BDF75261D99B8">
    <w:name w:val="533F63C67FB74ADAA74BDF75261D99B8"/>
  </w:style>
  <w:style w:type="paragraph" w:customStyle="1" w:styleId="84BF5CD1E93E4C3DBB28B981F8F82F24">
    <w:name w:val="84BF5CD1E93E4C3DBB28B981F8F82F24"/>
  </w:style>
  <w:style w:type="paragraph" w:customStyle="1" w:styleId="3D0E86CA0A1943B4A18C4B7E9920592D">
    <w:name w:val="3D0E86CA0A1943B4A18C4B7E9920592D"/>
  </w:style>
  <w:style w:type="paragraph" w:customStyle="1" w:styleId="345B3D3CCB7144A68FA1449E1FA9130E">
    <w:name w:val="345B3D3CCB7144A68FA1449E1FA9130E"/>
  </w:style>
  <w:style w:type="paragraph" w:customStyle="1" w:styleId="16EB6FBFFF42485EA999452C7A79B01A">
    <w:name w:val="16EB6FBFFF42485EA999452C7A79B01A"/>
  </w:style>
  <w:style w:type="paragraph" w:customStyle="1" w:styleId="C92B15086ACB40A9939DC603105AA6E6">
    <w:name w:val="C92B15086ACB40A9939DC603105AA6E6"/>
  </w:style>
  <w:style w:type="paragraph" w:customStyle="1" w:styleId="35574591F8694C66A430F0CC8532B804">
    <w:name w:val="35574591F8694C66A430F0CC8532B804"/>
  </w:style>
  <w:style w:type="paragraph" w:customStyle="1" w:styleId="6F228586DEC242B7B7428E6A925237CC">
    <w:name w:val="6F228586DEC242B7B7428E6A925237CC"/>
  </w:style>
  <w:style w:type="paragraph" w:customStyle="1" w:styleId="2D2786654A504E2AA157E4266A34CF62">
    <w:name w:val="2D2786654A504E2AA157E4266A34CF62"/>
  </w:style>
  <w:style w:type="paragraph" w:customStyle="1" w:styleId="22B2394D48F54BE2AB13BD8D054EF7E7">
    <w:name w:val="22B2394D48F54BE2AB13BD8D054EF7E7"/>
  </w:style>
  <w:style w:type="paragraph" w:customStyle="1" w:styleId="91B6BC1E27D3499EBA046AC86C4AC9E2">
    <w:name w:val="91B6BC1E27D3499EBA046AC86C4AC9E2"/>
  </w:style>
  <w:style w:type="paragraph" w:customStyle="1" w:styleId="74E41EDA2C5E480EB2EB3158C35C3372">
    <w:name w:val="74E41EDA2C5E480EB2EB3158C35C3372"/>
  </w:style>
  <w:style w:type="paragraph" w:customStyle="1" w:styleId="60CBD60D396B4890A1AEB1E16EC2EAEA">
    <w:name w:val="60CBD60D396B4890A1AEB1E16EC2EAEA"/>
  </w:style>
  <w:style w:type="paragraph" w:customStyle="1" w:styleId="7DF0A19FA5044033B192316053969B68">
    <w:name w:val="7DF0A19FA5044033B192316053969B68"/>
  </w:style>
  <w:style w:type="paragraph" w:customStyle="1" w:styleId="B5EA9483F7AD4FC2B1F8032CD2C4CC34">
    <w:name w:val="B5EA9483F7AD4FC2B1F8032CD2C4CC34"/>
  </w:style>
  <w:style w:type="paragraph" w:customStyle="1" w:styleId="17167869E572452EB670D86F0B779EEB">
    <w:name w:val="17167869E572452EB670D86F0B779EEB"/>
  </w:style>
  <w:style w:type="paragraph" w:customStyle="1" w:styleId="4EF4448AD4AB4BD995D8E00FDFB3ED20">
    <w:name w:val="4EF4448AD4AB4BD995D8E00FDFB3ED20"/>
  </w:style>
  <w:style w:type="paragraph" w:customStyle="1" w:styleId="40B3B064690D49AD8E094D5F9872F28B">
    <w:name w:val="40B3B064690D49AD8E094D5F9872F28B"/>
  </w:style>
  <w:style w:type="paragraph" w:customStyle="1" w:styleId="EF507FFC2D154597A00C7683AD9E5651">
    <w:name w:val="EF507FFC2D154597A00C7683AD9E5651"/>
  </w:style>
  <w:style w:type="paragraph" w:customStyle="1" w:styleId="6F188495FA344762BB0A0DEE5C3878B1">
    <w:name w:val="6F188495FA344762BB0A0DEE5C3878B1"/>
  </w:style>
  <w:style w:type="paragraph" w:customStyle="1" w:styleId="E592827495F04C969515A410A4953CC1">
    <w:name w:val="E592827495F04C969515A410A4953CC1"/>
  </w:style>
  <w:style w:type="paragraph" w:customStyle="1" w:styleId="2D32C2460BFB4C6096A23C93FDB74299">
    <w:name w:val="2D32C2460BFB4C6096A23C93FDB74299"/>
  </w:style>
  <w:style w:type="paragraph" w:customStyle="1" w:styleId="55425342642943CC99873C9466188F29">
    <w:name w:val="55425342642943CC99873C9466188F29"/>
  </w:style>
  <w:style w:type="paragraph" w:customStyle="1" w:styleId="758D92B1A3C2491F84748F16503B7DEB">
    <w:name w:val="758D92B1A3C2491F84748F16503B7DEB"/>
  </w:style>
  <w:style w:type="paragraph" w:customStyle="1" w:styleId="491290ADE1F14BBF972CA1F8E8C75411">
    <w:name w:val="491290ADE1F14BBF972CA1F8E8C75411"/>
  </w:style>
  <w:style w:type="paragraph" w:customStyle="1" w:styleId="01F80E7386CB49A481D193E3C38E7CC5">
    <w:name w:val="01F80E7386CB49A481D193E3C38E7CC5"/>
  </w:style>
  <w:style w:type="paragraph" w:customStyle="1" w:styleId="BE96C72A85A74F89BD99F96DB807E3D0">
    <w:name w:val="BE96C72A85A74F89BD99F96DB807E3D0"/>
    <w:rsid w:val="00A20154"/>
  </w:style>
  <w:style w:type="paragraph" w:customStyle="1" w:styleId="7204AE292D8848F3879EDF01B5830E83">
    <w:name w:val="7204AE292D8848F3879EDF01B5830E83"/>
  </w:style>
  <w:style w:type="paragraph" w:customStyle="1" w:styleId="8F0DB145F94D4F0F842CBEEE268041DC">
    <w:name w:val="8F0DB145F94D4F0F842CBEEE268041DC"/>
  </w:style>
  <w:style w:type="paragraph" w:customStyle="1" w:styleId="659E6755B95B46D19D56143D0EB584E3">
    <w:name w:val="659E6755B95B46D19D56143D0EB584E3"/>
  </w:style>
  <w:style w:type="paragraph" w:customStyle="1" w:styleId="9B3B6710CB82478FA9FC6E600D7D7C99">
    <w:name w:val="9B3B6710CB82478FA9FC6E600D7D7C99"/>
  </w:style>
  <w:style w:type="paragraph" w:customStyle="1" w:styleId="FED7DA1E0482487C9E7C99ABE00782A6">
    <w:name w:val="FED7DA1E0482487C9E7C99ABE00782A6"/>
  </w:style>
  <w:style w:type="paragraph" w:customStyle="1" w:styleId="B987603B7D3D417287FB597ED403A6AE">
    <w:name w:val="B987603B7D3D417287FB597ED403A6AE"/>
  </w:style>
  <w:style w:type="paragraph" w:customStyle="1" w:styleId="4417E12B43354E148A24AD2AD0663BFD">
    <w:name w:val="4417E12B43354E148A24AD2AD0663BFD"/>
  </w:style>
  <w:style w:type="paragraph" w:customStyle="1" w:styleId="FCC9E1CD59E74DFC8F11E50EEDE6FB72">
    <w:name w:val="FCC9E1CD59E74DFC8F11E50EEDE6FB72"/>
  </w:style>
  <w:style w:type="paragraph" w:customStyle="1" w:styleId="74C43AAFFB684689BD80BF965A79B677">
    <w:name w:val="74C43AAFFB684689BD80BF965A79B677"/>
  </w:style>
  <w:style w:type="paragraph" w:customStyle="1" w:styleId="6371E6FF84A7461A8C8173DBB0300F42">
    <w:name w:val="6371E6FF84A7461A8C8173DBB0300F42"/>
  </w:style>
  <w:style w:type="paragraph" w:customStyle="1" w:styleId="B09E7573F1AE4A419EF406CD9C4DAFC9">
    <w:name w:val="B09E7573F1AE4A419EF406CD9C4DAFC9"/>
  </w:style>
  <w:style w:type="paragraph" w:customStyle="1" w:styleId="B032AFADD40B4F1BABE18856CF3951C3">
    <w:name w:val="B032AFADD40B4F1BABE18856CF3951C3"/>
  </w:style>
  <w:style w:type="paragraph" w:customStyle="1" w:styleId="80133C71976D4D70B3EC5BAE9D5E82D2">
    <w:name w:val="80133C71976D4D70B3EC5BAE9D5E8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tf16402488_win32.dotx</Template>
  <TotalTime>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2022-09-24T21:27:00Z</dcterms:created>
  <dcterms:modified xsi:type="dcterms:W3CDTF">2022-11-02T20:57:00Z</dcterms:modified>
  <cp:category/>
</cp:coreProperties>
</file>